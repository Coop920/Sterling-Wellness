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auto"/>
        </w:rPr>
        <w:alias w:val="Resume Name"/>
        <w:tag w:val="Resume Name"/>
        <w:id w:val="986285798"/>
        <w:placeholder>
          <w:docPart w:val="94C4A974190C4E38A466C4FD716BE778"/>
        </w:placeholder>
        <w:docPartList>
          <w:docPartGallery w:val="Quick Parts"/>
          <w:docPartCategory w:val=" Resume Name"/>
        </w:docPartList>
      </w:sdtPr>
      <w:sdtEndPr/>
      <w:sdtContent>
        <w:p w:rsidR="005F7732" w:rsidRDefault="00901BE9">
          <w:pPr>
            <w:pStyle w:val="NoSpacing"/>
            <w:rPr>
              <w:color w:val="46464A" w:themeColor="text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editId="5BC3DD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1988820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3C9CD0F7" id="Straight Connector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editId="39ED6B0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72A60FC6" id="Rectangle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2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editId="21C33FD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1727835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D1682B" w:rsidRDefault="0008382C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3266B464BF8E4448947E0F07246EDC5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1682B">
                                      <w:t>Holly Abshire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D1682B" w:rsidRDefault="00EA2E10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3266B464BF8E4448947E0F07246EDC5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1682B">
                                <w:t>Holly Abshire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color w:val="46464A" w:themeColor="text2"/>
              </w:rPr>
              <w:alias w:val="E-mail Address"/>
              <w:id w:val="169154114"/>
              <w:placeholder>
                <w:docPart w:val="A70FD9434C304C149CC15F96BD60BD35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D9079C">
                <w:rPr>
                  <w:color w:val="46464A" w:themeColor="text2"/>
                </w:rPr>
                <w:t>Hollyabshire0809@gmail.com</w:t>
              </w:r>
            </w:sdtContent>
          </w:sdt>
          <w:r>
            <w:rPr>
              <w:color w:val="46464A" w:themeColor="text2"/>
            </w:rPr>
            <w:t xml:space="preserve"> </w:t>
          </w:r>
          <w:r>
            <w:rPr>
              <w:color w:val="6F6F74" w:themeColor="accent1"/>
              <w:sz w:val="16"/>
            </w:rPr>
            <w:sym w:font="Wingdings" w:char="F074"/>
          </w:r>
          <w:r>
            <w:rPr>
              <w:color w:val="46464A" w:themeColor="text2"/>
            </w:rPr>
            <w:t xml:space="preserve">  </w:t>
          </w:r>
          <w:sdt>
            <w:sdtPr>
              <w:rPr>
                <w:color w:val="46464A" w:themeColor="text2"/>
              </w:rPr>
              <w:alias w:val="Address"/>
              <w:id w:val="505637697"/>
              <w:placeholder>
                <w:docPart w:val="48F24826BA0E47059DC926604CFFAFAA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D9079C">
                <w:rPr>
                  <w:color w:val="46464A" w:themeColor="text2"/>
                </w:rPr>
                <w:t>123 Daniel St Lot 24 Crowley, LA 70526</w:t>
              </w:r>
            </w:sdtContent>
          </w:sdt>
          <w:r>
            <w:rPr>
              <w:color w:val="6F6F74" w:themeColor="accent1"/>
              <w:sz w:val="16"/>
            </w:rPr>
            <w:sym w:font="Wingdings" w:char="F074"/>
          </w:r>
          <w:r>
            <w:rPr>
              <w:color w:val="46464A" w:themeColor="text2"/>
            </w:rPr>
            <w:t xml:space="preserve"> </w:t>
          </w:r>
          <w:sdt>
            <w:sdtPr>
              <w:rPr>
                <w:color w:val="46464A" w:themeColor="text2"/>
              </w:rPr>
              <w:alias w:val="Phone"/>
              <w:id w:val="-298074868"/>
              <w:placeholder>
                <w:docPart w:val="F6FF8DFE33644646BF18504990316C2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D9079C">
                <w:rPr>
                  <w:color w:val="46464A" w:themeColor="text2"/>
                </w:rPr>
                <w:t>337-250-8971</w:t>
              </w:r>
            </w:sdtContent>
          </w:sdt>
        </w:p>
        <w:p w:rsidR="005F7732" w:rsidRDefault="005F7732">
          <w:pPr>
            <w:pStyle w:val="NoSpacing"/>
            <w:rPr>
              <w:rStyle w:val="PlaceholderText"/>
            </w:rPr>
          </w:pPr>
        </w:p>
        <w:p w:rsidR="005F7732" w:rsidRDefault="0008382C"/>
      </w:sdtContent>
    </w:sdt>
    <w:p w:rsidR="005F7732" w:rsidRDefault="00901BE9">
      <w:pPr>
        <w:pStyle w:val="SectionHeading"/>
      </w:pPr>
      <w:r>
        <w:t>Objectives</w:t>
      </w:r>
    </w:p>
    <w:p w:rsidR="005F7732" w:rsidRDefault="00D9079C">
      <w:pPr>
        <w:rPr>
          <w:color w:val="000000"/>
        </w:rPr>
      </w:pPr>
      <w:r>
        <w:t>I am seeking a position where I can utilize my skills. A position that provides me with an opportunity to apply any experience I have gained over time, to grow and to contribute in the most effective manner by being an effective team player with loyalty, respect, and commitment.</w:t>
      </w:r>
    </w:p>
    <w:p w:rsidR="005F7732" w:rsidRDefault="00901BE9">
      <w:pPr>
        <w:pStyle w:val="SectionHeading"/>
      </w:pPr>
      <w:r>
        <w:t>Education</w:t>
      </w:r>
    </w:p>
    <w:p w:rsidR="005F7732" w:rsidRDefault="00D9079C">
      <w:pPr>
        <w:pStyle w:val="Subsection"/>
      </w:pPr>
      <w:r>
        <w:t>South Louisiana Community College</w:t>
      </w:r>
    </w:p>
    <w:p w:rsidR="005F7732" w:rsidRDefault="00D9079C">
      <w:pPr>
        <w:spacing w:after="0"/>
        <w:rPr>
          <w:rStyle w:val="IntenseEmphasis"/>
        </w:rPr>
      </w:pPr>
      <w:r>
        <w:t>May 16</w:t>
      </w:r>
      <w:r w:rsidRPr="00D9079C">
        <w:rPr>
          <w:vertAlign w:val="superscript"/>
        </w:rPr>
        <w:t>th</w:t>
      </w:r>
      <w:r>
        <w:t>, 2013 Technical Diploma</w:t>
      </w:r>
    </w:p>
    <w:p w:rsidR="005F7732" w:rsidRDefault="00D9079C">
      <w:pPr>
        <w:pStyle w:val="ListParagraph"/>
        <w:numPr>
          <w:ilvl w:val="0"/>
          <w:numId w:val="4"/>
        </w:numPr>
        <w:ind w:left="180" w:hanging="144"/>
      </w:pPr>
      <w:r>
        <w:t>Completion of cosmetology training and education</w:t>
      </w:r>
    </w:p>
    <w:p w:rsidR="008E3B3D" w:rsidRDefault="008E3B3D" w:rsidP="008E3B3D">
      <w:pPr>
        <w:pStyle w:val="SectionHeading"/>
      </w:pPr>
      <w:r>
        <w:t>Certification</w:t>
      </w:r>
    </w:p>
    <w:p w:rsidR="008E3B3D" w:rsidRDefault="008E3B3D" w:rsidP="008E3B3D">
      <w:pPr>
        <w:pStyle w:val="ListParagraph"/>
        <w:numPr>
          <w:ilvl w:val="0"/>
          <w:numId w:val="6"/>
        </w:numPr>
      </w:pPr>
      <w:r>
        <w:t>Substitute</w:t>
      </w:r>
    </w:p>
    <w:p w:rsidR="008E3B3D" w:rsidRPr="008E3B3D" w:rsidRDefault="008E3B3D" w:rsidP="008E3B3D">
      <w:pPr>
        <w:pStyle w:val="ListParagraph"/>
        <w:numPr>
          <w:ilvl w:val="0"/>
          <w:numId w:val="6"/>
        </w:numPr>
      </w:pPr>
      <w:r>
        <w:t>Para Professional</w:t>
      </w:r>
    </w:p>
    <w:p w:rsidR="005F7732" w:rsidRDefault="00901BE9" w:rsidP="008E3B3D">
      <w:pPr>
        <w:pStyle w:val="SectionHeading"/>
      </w:pPr>
      <w:r>
        <w:t>Experience</w:t>
      </w:r>
    </w:p>
    <w:p w:rsidR="008E3B3D" w:rsidRDefault="00CE6FE7" w:rsidP="008E3B3D">
      <w:pPr>
        <w:pStyle w:val="NoSpacing"/>
        <w:rPr>
          <w:color w:val="6F6F74" w:themeColor="accent1"/>
          <w:sz w:val="26"/>
          <w:szCs w:val="26"/>
        </w:rPr>
      </w:pPr>
      <w:r w:rsidRPr="00CE6FE7">
        <w:rPr>
          <w:color w:val="6F6F74" w:themeColor="accent1"/>
          <w:sz w:val="26"/>
          <w:szCs w:val="26"/>
        </w:rPr>
        <w:t xml:space="preserve"> </w:t>
      </w:r>
    </w:p>
    <w:p w:rsidR="008E3B3D" w:rsidRDefault="008E3B3D" w:rsidP="008E3B3D">
      <w:pPr>
        <w:pStyle w:val="NoSpacing"/>
        <w:rPr>
          <w:sz w:val="26"/>
          <w:szCs w:val="26"/>
        </w:rPr>
      </w:pPr>
      <w:r>
        <w:rPr>
          <w:color w:val="6F6F74" w:themeColor="accent1"/>
          <w:sz w:val="26"/>
          <w:szCs w:val="26"/>
        </w:rPr>
        <w:t xml:space="preserve">Acadia Parish School Board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2402 North Parkerson Ave. </w:t>
      </w:r>
    </w:p>
    <w:p w:rsidR="008E3B3D" w:rsidRDefault="008E3B3D" w:rsidP="008E3B3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337-783-3664</w:t>
      </w:r>
    </w:p>
    <w:p w:rsidR="00110FCE" w:rsidRDefault="008E3B3D" w:rsidP="00110FCE">
      <w:pPr>
        <w:pStyle w:val="SubsectionDate"/>
        <w:rPr>
          <w:rStyle w:val="IntenseEmphasis"/>
        </w:rPr>
      </w:pPr>
      <w:r>
        <w:rPr>
          <w:rStyle w:val="IntenseEmphasis"/>
          <w:b/>
          <w:bCs/>
          <w:i/>
          <w:iCs/>
        </w:rPr>
        <w:t xml:space="preserve">Substitute </w:t>
      </w:r>
      <w:r>
        <w:rPr>
          <w:rStyle w:val="IntenseEmphasis"/>
        </w:rPr>
        <w:t>August 2014- Pr</w:t>
      </w:r>
      <w:r w:rsidR="00110FCE">
        <w:rPr>
          <w:rStyle w:val="IntenseEmphasis"/>
        </w:rPr>
        <w:t>esent</w:t>
      </w:r>
    </w:p>
    <w:p w:rsidR="00110FCE" w:rsidRPr="00110FCE" w:rsidRDefault="00110FCE" w:rsidP="00110FCE">
      <w:pPr>
        <w:pStyle w:val="SubsectionDate"/>
      </w:pPr>
      <w:r w:rsidRPr="00110FCE">
        <w:rPr>
          <w:rFonts w:eastAsia="Times New Roman" w:cs="Times New Roman"/>
        </w:rPr>
        <w:t>Follow classroom lesson plan and teacher instructions</w:t>
      </w:r>
      <w:r>
        <w:rPr>
          <w:rFonts w:eastAsia="Times New Roman" w:cs="Times New Roman"/>
        </w:rPr>
        <w:t xml:space="preserve">, </w:t>
      </w:r>
      <w:r w:rsidRPr="00110FCE">
        <w:rPr>
          <w:rFonts w:eastAsia="Times New Roman" w:cs="Times New Roman"/>
        </w:rPr>
        <w:t>Present organized learning materials for students</w:t>
      </w:r>
      <w:r>
        <w:rPr>
          <w:rFonts w:eastAsia="Times New Roman" w:cs="Times New Roman"/>
        </w:rPr>
        <w:t xml:space="preserve">, </w:t>
      </w:r>
      <w:r w:rsidRPr="00110FCE">
        <w:rPr>
          <w:rFonts w:eastAsia="Times New Roman" w:cs="Times New Roman"/>
        </w:rPr>
        <w:t xml:space="preserve">Maintain daily records including attendance, test/quiz </w:t>
      </w:r>
      <w:r>
        <w:rPr>
          <w:rFonts w:eastAsia="Times New Roman" w:cs="Times New Roman"/>
        </w:rPr>
        <w:t xml:space="preserve">grades, and homework completion, </w:t>
      </w:r>
      <w:r w:rsidRPr="00110FCE">
        <w:rPr>
          <w:rFonts w:eastAsia="Times New Roman" w:cs="Times New Roman"/>
        </w:rPr>
        <w:t xml:space="preserve">Maintain orderly classroom with an environment that is </w:t>
      </w:r>
      <w:r>
        <w:rPr>
          <w:rFonts w:eastAsia="Times New Roman" w:cs="Times New Roman"/>
        </w:rPr>
        <w:t xml:space="preserve">ideal for teaching and learning, </w:t>
      </w:r>
      <w:r w:rsidRPr="00110FCE">
        <w:rPr>
          <w:rFonts w:eastAsia="Times New Roman" w:cs="Times New Roman"/>
        </w:rPr>
        <w:t>Encourage development of students in thoughtful,</w:t>
      </w:r>
      <w:r>
        <w:rPr>
          <w:rFonts w:eastAsia="Times New Roman" w:cs="Times New Roman"/>
        </w:rPr>
        <w:t xml:space="preserve"> caring and professional manner, </w:t>
      </w:r>
      <w:r w:rsidRPr="00110FCE">
        <w:rPr>
          <w:rFonts w:eastAsia="Times New Roman" w:cs="Times New Roman"/>
        </w:rPr>
        <w:t>Assist other teachers with enforcing school rules, participating as st</w:t>
      </w:r>
      <w:r>
        <w:rPr>
          <w:rFonts w:eastAsia="Times New Roman" w:cs="Times New Roman"/>
        </w:rPr>
        <w:t xml:space="preserve">udy supervisor and hall monitor, </w:t>
      </w:r>
      <w:r w:rsidRPr="00110FCE">
        <w:rPr>
          <w:rFonts w:eastAsia="Times New Roman" w:cs="Times New Roman"/>
        </w:rPr>
        <w:t>Ensure safety students, faci</w:t>
      </w:r>
      <w:r>
        <w:rPr>
          <w:rFonts w:eastAsia="Times New Roman" w:cs="Times New Roman"/>
        </w:rPr>
        <w:t xml:space="preserve">lity and equipment in classroom, </w:t>
      </w:r>
      <w:r w:rsidRPr="00110FCE">
        <w:rPr>
          <w:rFonts w:eastAsia="Times New Roman" w:cs="Times New Roman"/>
        </w:rPr>
        <w:t>Provide individual tutoring on daily lesson plans for students having difficulty learning material.</w:t>
      </w:r>
    </w:p>
    <w:p w:rsidR="00110FCE" w:rsidRDefault="00110FCE" w:rsidP="00110FCE">
      <w:pPr>
        <w:pStyle w:val="NoSpacing"/>
        <w:jc w:val="both"/>
        <w:rPr>
          <w:rStyle w:val="IntenseEmphasis"/>
          <w:color w:val="auto"/>
        </w:rPr>
      </w:pPr>
    </w:p>
    <w:p w:rsidR="00CE6FE7" w:rsidRDefault="00CE6FE7" w:rsidP="00110FCE">
      <w:pPr>
        <w:pStyle w:val="NoSpacing"/>
        <w:rPr>
          <w:sz w:val="26"/>
          <w:szCs w:val="26"/>
        </w:rPr>
      </w:pPr>
      <w:r w:rsidRPr="00CE6FE7">
        <w:rPr>
          <w:color w:val="6F6F74" w:themeColor="accent1"/>
          <w:sz w:val="26"/>
          <w:szCs w:val="26"/>
        </w:rPr>
        <w:t>Sign Edge USA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9005 S. LA 13</w:t>
      </w:r>
    </w:p>
    <w:p w:rsidR="00CE6FE7" w:rsidRDefault="00CB4EA6" w:rsidP="00CE6FE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337-514-2239</w:t>
      </w:r>
    </w:p>
    <w:p w:rsidR="00CE6FE7" w:rsidRDefault="00CE6FE7" w:rsidP="00CE6FE7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>Receptionist/Administrative Assistant</w:t>
      </w:r>
      <w:r>
        <w:rPr>
          <w:rStyle w:val="IntenseEmphasis"/>
        </w:rPr>
        <w:t xml:space="preserve"> February</w:t>
      </w:r>
      <w:r>
        <w:t xml:space="preserve"> 2015– Present</w:t>
      </w:r>
    </w:p>
    <w:p w:rsidR="00CE6FE7" w:rsidRDefault="00CE6FE7" w:rsidP="00CE6FE7">
      <w:r>
        <w:t>Answering calls, taking messages, fielding telephone calls, collection calls, receiving and directing visitors, word processing, creating spreadsheets and presentations, data entry and filing.</w:t>
      </w:r>
    </w:p>
    <w:p w:rsidR="00D910AA" w:rsidRDefault="00D910AA" w:rsidP="00D910AA">
      <w:pPr>
        <w:pStyle w:val="Subsection"/>
        <w:jc w:val="both"/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</w:p>
    <w:p w:rsidR="005F7732" w:rsidRDefault="00D9079C" w:rsidP="00D910AA">
      <w:pPr>
        <w:pStyle w:val="Subsection"/>
        <w:rPr>
          <w:vanish/>
          <w:specVanish/>
        </w:rPr>
      </w:pPr>
      <w:r>
        <w:t>SignKo, Inc.</w:t>
      </w:r>
    </w:p>
    <w:p w:rsidR="005F7732" w:rsidRDefault="00901BE9">
      <w:pPr>
        <w:pStyle w:val="NoSpacing"/>
        <w:rPr>
          <w:sz w:val="26"/>
          <w:szCs w:val="26"/>
        </w:rPr>
      </w:pPr>
      <w:r>
        <w:rPr>
          <w:color w:val="6F6F74" w:themeColor="accent1"/>
          <w:sz w:val="16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</w:t>
      </w:r>
      <w:r w:rsidR="00D9079C">
        <w:rPr>
          <w:sz w:val="26"/>
          <w:szCs w:val="26"/>
        </w:rPr>
        <w:t>19054 Crowley Eunice Hwy Crowley, LA 70526</w:t>
      </w:r>
    </w:p>
    <w:p w:rsidR="00D9079C" w:rsidRDefault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1-800-259-9230</w:t>
      </w:r>
    </w:p>
    <w:p w:rsidR="00D9079C" w:rsidRDefault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Stephan Todd Kojis, Owner</w:t>
      </w:r>
    </w:p>
    <w:p w:rsidR="005F7732" w:rsidRDefault="00D9079C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Receptionist/Administrative Assistant </w:t>
      </w:r>
      <w:r>
        <w:rPr>
          <w:rStyle w:val="IntenseEmphasis"/>
        </w:rPr>
        <w:t>November</w:t>
      </w:r>
      <w:r>
        <w:t xml:space="preserve"> 2014</w:t>
      </w:r>
      <w:r w:rsidR="00901BE9">
        <w:t xml:space="preserve"> – </w:t>
      </w:r>
      <w:r w:rsidR="00CE6FE7">
        <w:t>February 2015</w:t>
      </w:r>
    </w:p>
    <w:p w:rsidR="005F7732" w:rsidRDefault="00D9079C">
      <w:r>
        <w:t>Answering calls, taking messages, fielding telephone calls, collection calls, receiving and directing visitors, word processing, creating spreadsheets and presentations, data entry and filing.</w:t>
      </w:r>
    </w:p>
    <w:p w:rsidR="00D9079C" w:rsidRDefault="00D9079C" w:rsidP="00D9079C">
      <w:pPr>
        <w:pStyle w:val="NoSpacing"/>
        <w:rPr>
          <w:sz w:val="26"/>
          <w:szCs w:val="26"/>
        </w:rPr>
      </w:pPr>
      <w:r w:rsidRPr="00D9079C">
        <w:rPr>
          <w:color w:val="6F6F74" w:themeColor="accent1"/>
          <w:sz w:val="26"/>
          <w:szCs w:val="26"/>
        </w:rPr>
        <w:t>Madelynn Brooks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207 E. 5</w:t>
      </w:r>
      <w:r w:rsidRPr="00D9079C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St. Crowley, LA 70526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337-783-3322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Chasity &amp; Ali, Owner</w:t>
      </w:r>
    </w:p>
    <w:p w:rsidR="00D9079C" w:rsidRDefault="00D9079C" w:rsidP="00D9079C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Cosmetologist </w:t>
      </w:r>
      <w:r>
        <w:rPr>
          <w:rStyle w:val="IntenseEmphasis"/>
        </w:rPr>
        <w:t>June</w:t>
      </w:r>
      <w:r>
        <w:t xml:space="preserve"> 2014 – June 2014</w:t>
      </w:r>
    </w:p>
    <w:p w:rsidR="00D9079C" w:rsidRDefault="00D9079C" w:rsidP="00D9079C">
      <w:r>
        <w:t>Greeting customers, hair cutting, hair coloring, pedicures.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color w:val="6F6F74" w:themeColor="accent1"/>
          <w:sz w:val="26"/>
          <w:szCs w:val="26"/>
        </w:rPr>
        <w:t>Movie World</w:t>
      </w:r>
      <w:r>
        <w:rPr>
          <w:color w:val="6F6F74" w:themeColor="accent1"/>
          <w:sz w:val="16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1506 N. Parkerson Ave. Crowley, LA 70526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337-788-2026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Tommy, Owner</w:t>
      </w:r>
    </w:p>
    <w:p w:rsidR="00D9079C" w:rsidRDefault="00D9079C" w:rsidP="00D9079C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Cashier </w:t>
      </w:r>
      <w:r>
        <w:rPr>
          <w:rStyle w:val="IntenseEmphasis"/>
          <w:bCs/>
          <w:iCs/>
        </w:rPr>
        <w:t xml:space="preserve">February </w:t>
      </w:r>
      <w:r>
        <w:t>2009 – July 2009</w:t>
      </w:r>
    </w:p>
    <w:p w:rsidR="00D9079C" w:rsidRDefault="00D9079C" w:rsidP="00D9079C">
      <w:r>
        <w:t>Greeting customers, worker register, counted money, received payments, issued receipts, light cleaning duties, saved and cleaned movies, answered phone calls, and did collection calls.</w:t>
      </w:r>
    </w:p>
    <w:p w:rsidR="00D9079C" w:rsidRDefault="00D9079C" w:rsidP="008E3B3D">
      <w:pPr>
        <w:pStyle w:val="NoSpacing"/>
        <w:rPr>
          <w:sz w:val="26"/>
          <w:szCs w:val="26"/>
        </w:rPr>
      </w:pPr>
      <w:r>
        <w:rPr>
          <w:color w:val="6F6F74" w:themeColor="accent1"/>
          <w:sz w:val="26"/>
          <w:szCs w:val="26"/>
        </w:rPr>
        <w:t>Winn Dixie</w:t>
      </w:r>
      <w:r>
        <w:rPr>
          <w:color w:val="6F6F74" w:themeColor="accent1"/>
          <w:sz w:val="16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2004 N. Parkerson Ave. Crowley, LA 70526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337-785-0010</w:t>
      </w:r>
    </w:p>
    <w:p w:rsidR="00D9079C" w:rsidRDefault="00D9079C" w:rsidP="00D9079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Landon, Manager</w:t>
      </w:r>
    </w:p>
    <w:p w:rsidR="00D9079C" w:rsidRDefault="00D9079C" w:rsidP="00D9079C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Cashier </w:t>
      </w:r>
      <w:r>
        <w:rPr>
          <w:rStyle w:val="IntenseEmphasis"/>
          <w:bCs/>
          <w:iCs/>
        </w:rPr>
        <w:t xml:space="preserve">August </w:t>
      </w:r>
      <w:r>
        <w:t>2008 – January 2009</w:t>
      </w:r>
    </w:p>
    <w:p w:rsidR="00D9079C" w:rsidRDefault="00D9079C" w:rsidP="00D9079C">
      <w:r>
        <w:t xml:space="preserve">Greeting customers, worker register, counted money, received payments, issued receipts, light cleaning duties, </w:t>
      </w:r>
      <w:r w:rsidR="00795277">
        <w:t>helped customers, did money orders and western unions, and answered phone calls.</w:t>
      </w:r>
    </w:p>
    <w:p w:rsidR="00795277" w:rsidRDefault="00795277" w:rsidP="00795277">
      <w:pPr>
        <w:pStyle w:val="NoSpacing"/>
        <w:rPr>
          <w:sz w:val="26"/>
          <w:szCs w:val="26"/>
        </w:rPr>
      </w:pPr>
      <w:r>
        <w:rPr>
          <w:color w:val="6F6F74" w:themeColor="accent1"/>
          <w:sz w:val="26"/>
          <w:szCs w:val="26"/>
        </w:rPr>
        <w:t>Acadia Rice Arena</w:t>
      </w:r>
      <w:r>
        <w:rPr>
          <w:color w:val="6F6F74" w:themeColor="accent1"/>
          <w:sz w:val="16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159 Cherokee Dr. Crowley, LA 70526</w:t>
      </w:r>
    </w:p>
    <w:p w:rsidR="00795277" w:rsidRDefault="00795277" w:rsidP="0079527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337-783-1442</w:t>
      </w:r>
    </w:p>
    <w:p w:rsidR="00795277" w:rsidRDefault="00795277" w:rsidP="0079527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Kermit, Manager </w:t>
      </w:r>
    </w:p>
    <w:p w:rsidR="00795277" w:rsidRDefault="00795277" w:rsidP="00795277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Helper </w:t>
      </w:r>
      <w:r>
        <w:rPr>
          <w:rStyle w:val="IntenseEmphasis"/>
          <w:bCs/>
          <w:iCs/>
        </w:rPr>
        <w:t>December 2006</w:t>
      </w:r>
      <w:r>
        <w:t xml:space="preserve"> – December 2009</w:t>
      </w:r>
    </w:p>
    <w:p w:rsidR="00795277" w:rsidRDefault="00795277" w:rsidP="00795277">
      <w:r>
        <w:t>Light office work, ran concession stand, and served customers.</w:t>
      </w:r>
    </w:p>
    <w:p w:rsidR="00795277" w:rsidRDefault="00795277" w:rsidP="00795277">
      <w:pPr>
        <w:pStyle w:val="NoSpacing"/>
        <w:rPr>
          <w:sz w:val="26"/>
          <w:szCs w:val="26"/>
        </w:rPr>
      </w:pPr>
      <w:r>
        <w:rPr>
          <w:color w:val="6F6F74" w:themeColor="accent1"/>
          <w:sz w:val="26"/>
          <w:szCs w:val="26"/>
        </w:rPr>
        <w:t>Rayne Diner</w:t>
      </w:r>
      <w:r>
        <w:rPr>
          <w:color w:val="6F6F74" w:themeColor="accent1"/>
          <w:sz w:val="16"/>
        </w:rPr>
        <w:t xml:space="preserve"> </w:t>
      </w:r>
      <w:r>
        <w:rPr>
          <w:color w:val="6F6F74" w:themeColor="accent1"/>
          <w:sz w:val="16"/>
        </w:rPr>
        <w:sym w:font="Wingdings" w:char="F074"/>
      </w:r>
      <w:r>
        <w:rPr>
          <w:sz w:val="26"/>
          <w:szCs w:val="26"/>
        </w:rPr>
        <w:t xml:space="preserve"> 201 E. Texas Ave. Rayne, LA 70578</w:t>
      </w:r>
    </w:p>
    <w:p w:rsidR="00795277" w:rsidRDefault="00795277" w:rsidP="0079527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337-334-2026</w:t>
      </w:r>
    </w:p>
    <w:p w:rsidR="00795277" w:rsidRDefault="00795277" w:rsidP="0079527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Trey, Owner</w:t>
      </w:r>
    </w:p>
    <w:p w:rsidR="00795277" w:rsidRDefault="00795277" w:rsidP="00795277">
      <w:pPr>
        <w:pStyle w:val="SubsectionDate"/>
        <w:rPr>
          <w:rStyle w:val="Emphasis"/>
          <w:i w:val="0"/>
        </w:rPr>
      </w:pPr>
      <w:r>
        <w:rPr>
          <w:rStyle w:val="IntenseEmphasis"/>
          <w:b/>
          <w:bCs/>
          <w:i/>
          <w:iCs/>
        </w:rPr>
        <w:t xml:space="preserve">Hostess </w:t>
      </w:r>
      <w:r>
        <w:rPr>
          <w:rStyle w:val="IntenseEmphasis"/>
          <w:bCs/>
          <w:iCs/>
        </w:rPr>
        <w:t>November 2006</w:t>
      </w:r>
      <w:r>
        <w:t xml:space="preserve"> – January 2007</w:t>
      </w:r>
    </w:p>
    <w:p w:rsidR="00795277" w:rsidRDefault="00795277" w:rsidP="00795277">
      <w:r>
        <w:t>Greeting customers, seated customers, served customers, waited on customers, ran a cash register, issued receipts, took orders, and answered phone calls.</w:t>
      </w:r>
    </w:p>
    <w:p w:rsidR="00795277" w:rsidRDefault="00795277" w:rsidP="00795277"/>
    <w:p w:rsidR="005F7732" w:rsidRDefault="0021518E" w:rsidP="00795277">
      <w:pPr>
        <w:pStyle w:val="SectionHeading"/>
      </w:pPr>
      <w:r>
        <w:t xml:space="preserve"> Personal </w:t>
      </w:r>
      <w:r w:rsidR="00901BE9">
        <w:t>Skills</w:t>
      </w:r>
    </w:p>
    <w:p w:rsidR="005F7732" w:rsidRDefault="00795277">
      <w:pPr>
        <w:pStyle w:val="ListParagraph"/>
        <w:numPr>
          <w:ilvl w:val="0"/>
          <w:numId w:val="5"/>
        </w:numPr>
        <w:ind w:left="180" w:hanging="144"/>
      </w:pPr>
      <w:r>
        <w:t>Attentive, Confident,</w:t>
      </w:r>
    </w:p>
    <w:p w:rsidR="00795277" w:rsidRDefault="00795277">
      <w:pPr>
        <w:pStyle w:val="ListParagraph"/>
        <w:numPr>
          <w:ilvl w:val="0"/>
          <w:numId w:val="5"/>
        </w:numPr>
        <w:ind w:left="180" w:hanging="144"/>
      </w:pPr>
      <w:r>
        <w:t>Conscientious, Cooperative, Dedicated,</w:t>
      </w:r>
    </w:p>
    <w:p w:rsidR="00795277" w:rsidRDefault="00795277">
      <w:pPr>
        <w:pStyle w:val="ListParagraph"/>
        <w:numPr>
          <w:ilvl w:val="0"/>
          <w:numId w:val="5"/>
        </w:numPr>
        <w:ind w:left="180" w:hanging="144"/>
      </w:pPr>
      <w:r>
        <w:t>Dependable, Honest, Organized, Hardworking,</w:t>
      </w:r>
    </w:p>
    <w:p w:rsidR="00795277" w:rsidRDefault="00795277">
      <w:pPr>
        <w:pStyle w:val="ListParagraph"/>
        <w:numPr>
          <w:ilvl w:val="0"/>
          <w:numId w:val="5"/>
        </w:numPr>
        <w:ind w:left="180" w:hanging="144"/>
      </w:pPr>
      <w:r>
        <w:t xml:space="preserve">Respectful, Responsible </w:t>
      </w:r>
    </w:p>
    <w:p w:rsidR="0021518E" w:rsidRDefault="0021518E" w:rsidP="0021518E">
      <w:pPr>
        <w:pStyle w:val="SectionHeading"/>
        <w:ind w:left="180"/>
      </w:pPr>
      <w:r>
        <w:t xml:space="preserve">Computer Skill </w:t>
      </w:r>
    </w:p>
    <w:p w:rsidR="0021518E" w:rsidRPr="0021518E" w:rsidRDefault="0021518E" w:rsidP="0021518E">
      <w:pPr>
        <w:pStyle w:val="ListParagraph"/>
        <w:numPr>
          <w:ilvl w:val="0"/>
          <w:numId w:val="5"/>
        </w:numPr>
        <w:ind w:left="180" w:hanging="144"/>
        <w:rPr>
          <w:b/>
        </w:rPr>
      </w:pPr>
      <w:r>
        <w:rPr>
          <w:b/>
        </w:rPr>
        <w:t>Microsoft Word</w:t>
      </w:r>
      <w:r w:rsidRPr="0021518E">
        <w:rPr>
          <w:b/>
        </w:rPr>
        <w:t xml:space="preserve">, </w:t>
      </w:r>
      <w:r>
        <w:rPr>
          <w:b/>
        </w:rPr>
        <w:t>Microsoft Excel</w:t>
      </w:r>
      <w:r w:rsidRPr="0021518E">
        <w:rPr>
          <w:b/>
        </w:rPr>
        <w:t>,</w:t>
      </w:r>
    </w:p>
    <w:p w:rsidR="0021518E" w:rsidRDefault="0021518E" w:rsidP="0021518E">
      <w:pPr>
        <w:pStyle w:val="ListParagraph"/>
        <w:numPr>
          <w:ilvl w:val="0"/>
          <w:numId w:val="5"/>
        </w:numPr>
        <w:ind w:left="180" w:hanging="144"/>
        <w:rPr>
          <w:b/>
        </w:rPr>
      </w:pPr>
      <w:r>
        <w:rPr>
          <w:b/>
        </w:rPr>
        <w:t>QuickBooks</w:t>
      </w:r>
      <w:r w:rsidRPr="0021518E">
        <w:rPr>
          <w:b/>
        </w:rPr>
        <w:t xml:space="preserve">, </w:t>
      </w:r>
      <w:r>
        <w:rPr>
          <w:b/>
        </w:rPr>
        <w:t>Shop tracker</w:t>
      </w:r>
      <w:r w:rsidRPr="0021518E">
        <w:rPr>
          <w:b/>
        </w:rPr>
        <w:t xml:space="preserve">, </w:t>
      </w:r>
      <w:r>
        <w:rPr>
          <w:b/>
        </w:rPr>
        <w:t>Email</w:t>
      </w:r>
    </w:p>
    <w:p w:rsidR="0021518E" w:rsidRPr="0021518E" w:rsidRDefault="00BC7F8D" w:rsidP="0021518E">
      <w:pPr>
        <w:pStyle w:val="ListParagraph"/>
        <w:numPr>
          <w:ilvl w:val="0"/>
          <w:numId w:val="5"/>
        </w:numPr>
        <w:ind w:left="180" w:hanging="144"/>
        <w:rPr>
          <w:b/>
        </w:rPr>
      </w:pPr>
      <w:r>
        <w:rPr>
          <w:b/>
        </w:rPr>
        <w:t>60 wpm</w:t>
      </w:r>
      <w:bookmarkStart w:id="0" w:name="_GoBack"/>
      <w:bookmarkEnd w:id="0"/>
    </w:p>
    <w:p w:rsidR="00795277" w:rsidRDefault="00795277" w:rsidP="0021518E">
      <w:pPr>
        <w:pStyle w:val="SectionHeading"/>
      </w:pPr>
      <w:r>
        <w:t>References</w:t>
      </w:r>
    </w:p>
    <w:p w:rsidR="004C56EC" w:rsidRDefault="004C56EC" w:rsidP="004C56EC">
      <w:r>
        <w:t>Kristal Vilardo</w:t>
      </w:r>
    </w:p>
    <w:p w:rsidR="004C56EC" w:rsidRDefault="004C56EC" w:rsidP="004C56EC">
      <w:r>
        <w:t>2026 Muskrat Rd.</w:t>
      </w:r>
    </w:p>
    <w:p w:rsidR="004C56EC" w:rsidRDefault="004C56EC" w:rsidP="004C56EC">
      <w:r>
        <w:t>Morse, La. 70559</w:t>
      </w:r>
    </w:p>
    <w:p w:rsidR="004C56EC" w:rsidRDefault="004C56EC" w:rsidP="004C56EC">
      <w:r>
        <w:t>(337)-458-1304</w:t>
      </w:r>
    </w:p>
    <w:p w:rsidR="004C56EC" w:rsidRDefault="004C56EC" w:rsidP="004C56EC">
      <w:r>
        <w:t>kvilardo@acadiana.k12.la.us</w:t>
      </w:r>
    </w:p>
    <w:p w:rsidR="004C56EC" w:rsidRDefault="004C56EC" w:rsidP="004C56EC">
      <w:r>
        <w:t>Acadia Parish School Board</w:t>
      </w:r>
    </w:p>
    <w:p w:rsidR="004C56EC" w:rsidRDefault="004C56EC" w:rsidP="004C56EC">
      <w:r>
        <w:t>Teacher</w:t>
      </w:r>
    </w:p>
    <w:p w:rsidR="004C56EC" w:rsidRDefault="004C56EC" w:rsidP="004C56EC">
      <w:r>
        <w:t>Nicole Hebert</w:t>
      </w:r>
    </w:p>
    <w:p w:rsidR="004C56EC" w:rsidRDefault="004C56EC" w:rsidP="004C56EC">
      <w:r>
        <w:t>1317 N. Ave J</w:t>
      </w:r>
    </w:p>
    <w:p w:rsidR="004C56EC" w:rsidRDefault="004C56EC" w:rsidP="004C56EC">
      <w:r>
        <w:t>Crowley, La 70526</w:t>
      </w:r>
    </w:p>
    <w:p w:rsidR="004C56EC" w:rsidRDefault="004C56EC" w:rsidP="004C56EC">
      <w:r>
        <w:t>(337)-458-1805</w:t>
      </w:r>
    </w:p>
    <w:p w:rsidR="004C56EC" w:rsidRDefault="004C56EC" w:rsidP="004C56EC">
      <w:r>
        <w:t>Nicolehebert29@yahoo.com</w:t>
      </w:r>
    </w:p>
    <w:p w:rsidR="004C56EC" w:rsidRDefault="004C56EC" w:rsidP="004C56EC">
      <w:r>
        <w:t xml:space="preserve">First National Bank of Louisiana </w:t>
      </w:r>
    </w:p>
    <w:p w:rsidR="00A75382" w:rsidRDefault="004C56EC" w:rsidP="004C56EC">
      <w:r>
        <w:t>Teller</w:t>
      </w:r>
    </w:p>
    <w:p w:rsidR="00795277" w:rsidRDefault="00795277" w:rsidP="004C56EC">
      <w:r>
        <w:t>Nicole Simoneaux</w:t>
      </w:r>
    </w:p>
    <w:p w:rsidR="00795277" w:rsidRDefault="00795277" w:rsidP="00795277">
      <w:r>
        <w:lastRenderedPageBreak/>
        <w:t xml:space="preserve">2223 Lovell St. </w:t>
      </w:r>
    </w:p>
    <w:p w:rsidR="00795277" w:rsidRDefault="00795277" w:rsidP="00795277">
      <w:r>
        <w:t>Crowley, LA 70526</w:t>
      </w:r>
    </w:p>
    <w:p w:rsidR="00795277" w:rsidRDefault="00795277" w:rsidP="00795277">
      <w:r>
        <w:t>337-658-7869</w:t>
      </w:r>
    </w:p>
    <w:p w:rsidR="003B3809" w:rsidRDefault="0008382C" w:rsidP="00795277">
      <w:hyperlink r:id="rId13" w:history="1">
        <w:r w:rsidR="003B3809" w:rsidRPr="00F95751">
          <w:rPr>
            <w:rStyle w:val="Hyperlink"/>
          </w:rPr>
          <w:t>admin@bulkbagusa.com</w:t>
        </w:r>
      </w:hyperlink>
    </w:p>
    <w:p w:rsidR="003B3809" w:rsidRDefault="003B3809" w:rsidP="00795277">
      <w:r>
        <w:t>Bulk Bag</w:t>
      </w:r>
    </w:p>
    <w:p w:rsidR="00795277" w:rsidRDefault="00795277" w:rsidP="00795277">
      <w:pPr>
        <w:pStyle w:val="SectionHeading"/>
      </w:pPr>
    </w:p>
    <w:p w:rsidR="00795277" w:rsidRDefault="00795277" w:rsidP="00795277"/>
    <w:sectPr w:rsidR="00795277">
      <w:headerReference w:type="default" r:id="rId14"/>
      <w:footerReference w:type="default" r:id="rId15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82C" w:rsidRDefault="0008382C">
      <w:pPr>
        <w:spacing w:after="0" w:line="240" w:lineRule="auto"/>
      </w:pPr>
      <w:r>
        <w:separator/>
      </w:r>
    </w:p>
  </w:endnote>
  <w:endnote w:type="continuationSeparator" w:id="0">
    <w:p w:rsidR="0008382C" w:rsidRDefault="00083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82B" w:rsidRDefault="00D1682B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BC7F8D">
      <w:rPr>
        <w:noProof/>
        <w:sz w:val="20"/>
        <w14:numForm w14:val="oldStyle"/>
      </w:rPr>
      <w:t>4</w:t>
    </w:r>
    <w:r>
      <w:rPr>
        <w:noProof/>
        <w:sz w:val="20"/>
        <w14:numForm w14:val="oldStyle"/>
      </w:rPr>
      <w:fldChar w:fldCharType="end"/>
    </w:r>
  </w:p>
  <w:p w:rsidR="00D1682B" w:rsidRDefault="00D1682B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1C8C0A26"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82C" w:rsidRDefault="0008382C">
      <w:pPr>
        <w:spacing w:after="0" w:line="240" w:lineRule="auto"/>
      </w:pPr>
      <w:r>
        <w:separator/>
      </w:r>
    </w:p>
  </w:footnote>
  <w:footnote w:type="continuationSeparator" w:id="0">
    <w:p w:rsidR="0008382C" w:rsidRDefault="00083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682B" w:rsidRDefault="00D1682B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15524260"/>
                            <w:placeholder>
                              <w:docPart w:val="FFCADB1DD4264414BB47485CF3DE7D1A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D1682B" w:rsidRDefault="00D1682B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Holly Abshire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15524260"/>
                      <w:placeholder>
                        <w:docPart w:val="FFCADB1DD4264414BB47485CF3DE7D1A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D1682B" w:rsidRDefault="00D1682B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Holly Abshire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w14:anchorId="2558028B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03718"/>
    <w:multiLevelType w:val="hybridMultilevel"/>
    <w:tmpl w:val="B25CF1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C66DCF"/>
    <w:multiLevelType w:val="multilevel"/>
    <w:tmpl w:val="C804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79C"/>
    <w:rsid w:val="0008382C"/>
    <w:rsid w:val="00110FCE"/>
    <w:rsid w:val="0019518F"/>
    <w:rsid w:val="0021518E"/>
    <w:rsid w:val="003671D7"/>
    <w:rsid w:val="003B3809"/>
    <w:rsid w:val="00414F74"/>
    <w:rsid w:val="004C56EC"/>
    <w:rsid w:val="005F7732"/>
    <w:rsid w:val="00795277"/>
    <w:rsid w:val="007C4B58"/>
    <w:rsid w:val="008E3B3D"/>
    <w:rsid w:val="009002DF"/>
    <w:rsid w:val="00901BE9"/>
    <w:rsid w:val="00A75382"/>
    <w:rsid w:val="00BC7F8D"/>
    <w:rsid w:val="00CB4EA6"/>
    <w:rsid w:val="00CE6FE7"/>
    <w:rsid w:val="00CF5C68"/>
    <w:rsid w:val="00D1682B"/>
    <w:rsid w:val="00D9079C"/>
    <w:rsid w:val="00D910AA"/>
    <w:rsid w:val="00EA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11642DC-6CB7-4E5E-9ABB-982191189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277"/>
    <w:rPr>
      <w:color w:val="67AA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12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admin@bulkbagusa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lly%20Abshire\AppData\Roaming\Microsoft\Templates\Resume%20(Black%20Ti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4C4A974190C4E38A466C4FD716BE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6C4F2-A371-4B86-BB51-7B2617B8A4E9}"/>
      </w:docPartPr>
      <w:docPartBody>
        <w:p w:rsidR="00AD7536" w:rsidRDefault="00DB1D2F">
          <w:pPr>
            <w:pStyle w:val="94C4A974190C4E38A466C4FD716BE778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A70FD9434C304C149CC15F96BD60B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20B48-4F08-4942-8180-AAB2EE9E738F}"/>
      </w:docPartPr>
      <w:docPartBody>
        <w:p w:rsidR="00AD7536" w:rsidRDefault="00DB1D2F">
          <w:pPr>
            <w:pStyle w:val="A70FD9434C304C149CC15F96BD60BD35"/>
          </w:pPr>
          <w:r>
            <w:rPr>
              <w:rStyle w:val="PlaceholderText"/>
              <w:color w:val="44546A" w:themeColor="text2"/>
            </w:rPr>
            <w:t>[Type your e-mail]</w:t>
          </w:r>
        </w:p>
      </w:docPartBody>
    </w:docPart>
    <w:docPart>
      <w:docPartPr>
        <w:name w:val="48F24826BA0E47059DC926604CFFAF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F333E-87EF-4814-8382-3587B111A424}"/>
      </w:docPartPr>
      <w:docPartBody>
        <w:p w:rsidR="00AD7536" w:rsidRDefault="00DB1D2F">
          <w:pPr>
            <w:pStyle w:val="48F24826BA0E47059DC926604CFFAFAA"/>
          </w:pPr>
          <w:r>
            <w:rPr>
              <w:rStyle w:val="PlaceholderText"/>
              <w:color w:val="44546A" w:themeColor="text2"/>
            </w:rPr>
            <w:t>[Type your address]</w:t>
          </w:r>
        </w:p>
      </w:docPartBody>
    </w:docPart>
    <w:docPart>
      <w:docPartPr>
        <w:name w:val="F6FF8DFE33644646BF18504990316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1FB5DA-23FA-49AB-A7DC-76377E87340B}"/>
      </w:docPartPr>
      <w:docPartBody>
        <w:p w:rsidR="00AD7536" w:rsidRDefault="00DB1D2F">
          <w:pPr>
            <w:pStyle w:val="F6FF8DFE33644646BF18504990316C22"/>
          </w:pPr>
          <w:r>
            <w:rPr>
              <w:rStyle w:val="PlaceholderText"/>
              <w:color w:val="44546A" w:themeColor="text2"/>
            </w:rPr>
            <w:t>[Type your phone number]</w:t>
          </w:r>
        </w:p>
      </w:docPartBody>
    </w:docPart>
    <w:docPart>
      <w:docPartPr>
        <w:name w:val="3266B464BF8E4448947E0F07246EDC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742DA3-3E67-4E92-8473-5ECF8B9B0017}"/>
      </w:docPartPr>
      <w:docPartBody>
        <w:p w:rsidR="00AD7536" w:rsidRDefault="00DB1D2F">
          <w:pPr>
            <w:pStyle w:val="3266B464BF8E4448947E0F07246EDC58"/>
          </w:pPr>
          <w:r>
            <w:t>[Type Your Name]</w:t>
          </w:r>
        </w:p>
      </w:docPartBody>
    </w:docPart>
    <w:docPart>
      <w:docPartPr>
        <w:name w:val="FFCADB1DD4264414BB47485CF3DE7D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2B883-9740-433B-98EF-B2B13F469384}"/>
      </w:docPartPr>
      <w:docPartBody>
        <w:p w:rsidR="00AD7536" w:rsidRDefault="00DB1D2F">
          <w:pPr>
            <w:pStyle w:val="FFCADB1DD4264414BB47485CF3DE7D1A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FD6"/>
    <w:rsid w:val="007F7FD6"/>
    <w:rsid w:val="008B0C5B"/>
    <w:rsid w:val="00AD7536"/>
    <w:rsid w:val="00B81046"/>
    <w:rsid w:val="00BA4ECD"/>
    <w:rsid w:val="00C864AA"/>
    <w:rsid w:val="00C9273F"/>
    <w:rsid w:val="00DB1D2F"/>
    <w:rsid w:val="00FC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94C4A974190C4E38A466C4FD716BE778">
    <w:name w:val="94C4A974190C4E38A466C4FD716BE778"/>
  </w:style>
  <w:style w:type="paragraph" w:customStyle="1" w:styleId="A70FD9434C304C149CC15F96BD60BD35">
    <w:name w:val="A70FD9434C304C149CC15F96BD60BD35"/>
  </w:style>
  <w:style w:type="paragraph" w:customStyle="1" w:styleId="48F24826BA0E47059DC926604CFFAFAA">
    <w:name w:val="48F24826BA0E47059DC926604CFFAFAA"/>
  </w:style>
  <w:style w:type="paragraph" w:customStyle="1" w:styleId="F6FF8DFE33644646BF18504990316C22">
    <w:name w:val="F6FF8DFE33644646BF18504990316C22"/>
  </w:style>
  <w:style w:type="paragraph" w:customStyle="1" w:styleId="9D22C25553C548B993685DE19A1F8A93">
    <w:name w:val="9D22C25553C548B993685DE19A1F8A93"/>
  </w:style>
  <w:style w:type="paragraph" w:customStyle="1" w:styleId="81241C5F6CF5408EAF001307E9AF4AD1">
    <w:name w:val="81241C5F6CF5408EAF001307E9AF4AD1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E7390F560BCC43B5BBA80BA2B16DD674">
    <w:name w:val="E7390F560BCC43B5BBA80BA2B16DD674"/>
  </w:style>
  <w:style w:type="paragraph" w:customStyle="1" w:styleId="65290865A52844ABA787B0E8BABF0926">
    <w:name w:val="65290865A52844ABA787B0E8BABF0926"/>
  </w:style>
  <w:style w:type="paragraph" w:customStyle="1" w:styleId="F4C7F77C5840421F8949E1A23A18DE0B">
    <w:name w:val="F4C7F77C5840421F8949E1A23A18DE0B"/>
  </w:style>
  <w:style w:type="paragraph" w:customStyle="1" w:styleId="40FF2BDC3AE64478A7D0F26FCBB88E3B">
    <w:name w:val="40FF2BDC3AE64478A7D0F26FCBB88E3B"/>
  </w:style>
  <w:style w:type="paragraph" w:customStyle="1" w:styleId="761CE4681407443B80BF2383DECE3599">
    <w:name w:val="761CE4681407443B80BF2383DECE3599"/>
  </w:style>
  <w:style w:type="paragraph" w:customStyle="1" w:styleId="CFCFD412613A4664AB940FB0105F6A8C">
    <w:name w:val="CFCFD412613A4664AB940FB0105F6A8C"/>
  </w:style>
  <w:style w:type="paragraph" w:customStyle="1" w:styleId="10D81E4661FA4693B729788ECB87ACD7">
    <w:name w:val="10D81E4661FA4693B729788ECB87ACD7"/>
  </w:style>
  <w:style w:type="paragraph" w:customStyle="1" w:styleId="7D431E4297A94E96844A4C805D88E531">
    <w:name w:val="7D431E4297A94E96844A4C805D88E531"/>
  </w:style>
  <w:style w:type="paragraph" w:customStyle="1" w:styleId="94AE6F18E55545B08528E67C3A492452">
    <w:name w:val="94AE6F18E55545B08528E67C3A492452"/>
  </w:style>
  <w:style w:type="paragraph" w:customStyle="1" w:styleId="8A141A23C83844009AA9CA2329D2D6CC">
    <w:name w:val="8A141A23C83844009AA9CA2329D2D6CC"/>
  </w:style>
  <w:style w:type="paragraph" w:customStyle="1" w:styleId="FE27F6B44FB343698A70FD6BA4972411">
    <w:name w:val="FE27F6B44FB343698A70FD6BA4972411"/>
  </w:style>
  <w:style w:type="paragraph" w:customStyle="1" w:styleId="3266B464BF8E4448947E0F07246EDC58">
    <w:name w:val="3266B464BF8E4448947E0F07246EDC58"/>
  </w:style>
  <w:style w:type="paragraph" w:customStyle="1" w:styleId="FFCADB1DD4264414BB47485CF3DE7D1A">
    <w:name w:val="FFCADB1DD4264414BB47485CF3DE7D1A"/>
  </w:style>
  <w:style w:type="paragraph" w:customStyle="1" w:styleId="4854BDCF66344B189B69F23E66599710">
    <w:name w:val="4854BDCF66344B189B69F23E66599710"/>
    <w:rsid w:val="007F7F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123 Daniel St Lot 24 Crowley, LA 70526</CompanyAddress>
  <CompanyPhone>337-250-8971</CompanyPhone>
  <CompanyFax/>
  <CompanyEmail>Hollyabshire0809@gmail.com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9E0FC941-EC9E-4F94-BBDB-6871AC311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(Black Tie design)</Template>
  <TotalTime>241</TotalTime>
  <Pages>4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Holly Abshire</dc:creator>
  <cp:keywords/>
  <cp:lastModifiedBy>Haydon Abshire</cp:lastModifiedBy>
  <cp:revision>11</cp:revision>
  <dcterms:created xsi:type="dcterms:W3CDTF">2014-12-16T02:15:00Z</dcterms:created>
  <dcterms:modified xsi:type="dcterms:W3CDTF">2015-06-08T20:25:00Z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